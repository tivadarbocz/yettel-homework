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75D4" w14:textId="2F9E6BDD" w:rsidR="001B28F7" w:rsidRDefault="00684407" w:rsidP="000D5F14">
      <w:pPr>
        <w:jc w:val="center"/>
        <w:rPr>
          <w:rFonts w:ascii="Arial" w:hAnsi="Arial" w:cs="Arial"/>
          <w:b/>
          <w:bCs/>
          <w:sz w:val="52"/>
          <w:szCs w:val="52"/>
          <w:lang w:val="hu-HU"/>
        </w:rPr>
      </w:pPr>
      <w:r>
        <w:rPr>
          <w:rFonts w:ascii="Arial" w:hAnsi="Arial" w:cs="Arial"/>
          <w:b/>
          <w:bCs/>
          <w:sz w:val="52"/>
          <w:szCs w:val="52"/>
          <w:lang w:val="hu-HU"/>
        </w:rPr>
        <w:t>Lead Backend Developer</w:t>
      </w:r>
      <w:r w:rsidR="00D00E59">
        <w:rPr>
          <w:rFonts w:ascii="Arial" w:hAnsi="Arial" w:cs="Arial"/>
          <w:b/>
          <w:bCs/>
          <w:sz w:val="52"/>
          <w:szCs w:val="52"/>
          <w:lang w:val="hu-HU"/>
        </w:rPr>
        <w:t xml:space="preserve"> </w:t>
      </w:r>
      <w:r w:rsidR="00D04236">
        <w:rPr>
          <w:rFonts w:ascii="Arial" w:hAnsi="Arial" w:cs="Arial"/>
          <w:b/>
          <w:bCs/>
          <w:sz w:val="52"/>
          <w:szCs w:val="52"/>
          <w:lang w:val="hu-HU"/>
        </w:rPr>
        <w:t xml:space="preserve">- </w:t>
      </w:r>
      <w:r w:rsidR="00B04EF8">
        <w:rPr>
          <w:rFonts w:ascii="Arial" w:hAnsi="Arial" w:cs="Arial"/>
          <w:b/>
          <w:bCs/>
          <w:sz w:val="52"/>
          <w:szCs w:val="52"/>
          <w:lang w:val="hu-HU"/>
        </w:rPr>
        <w:t>Homework</w:t>
      </w:r>
    </w:p>
    <w:p w14:paraId="1D3C6156" w14:textId="77777777" w:rsidR="000D5F14" w:rsidRDefault="000D5F14" w:rsidP="001B28F7">
      <w:pPr>
        <w:jc w:val="both"/>
        <w:rPr>
          <w:b/>
          <w:bCs/>
          <w:lang w:val="hu-HU"/>
        </w:rPr>
      </w:pPr>
    </w:p>
    <w:p w14:paraId="3E62B75F" w14:textId="169909E8" w:rsidR="00684407" w:rsidRPr="00684407" w:rsidRDefault="00684407" w:rsidP="00684407">
      <w:pPr>
        <w:jc w:val="both"/>
        <w:rPr>
          <w:b/>
          <w:bCs/>
          <w:lang w:val="hu-HU"/>
        </w:rPr>
      </w:pPr>
      <w:r w:rsidRPr="00684407">
        <w:rPr>
          <w:b/>
          <w:bCs/>
          <w:lang w:val="hu-HU"/>
        </w:rPr>
        <w:t>Feladat célja</w:t>
      </w:r>
    </w:p>
    <w:p w14:paraId="688A1D6D" w14:textId="4D3AE981" w:rsidR="000B1C7D" w:rsidRPr="000B1C7D" w:rsidRDefault="000B1C7D" w:rsidP="000B1C7D">
      <w:pPr>
        <w:jc w:val="both"/>
        <w:rPr>
          <w:lang w:val="hu-HU"/>
        </w:rPr>
      </w:pPr>
      <w:r w:rsidRPr="000B1C7D">
        <w:rPr>
          <w:lang w:val="hu-HU"/>
        </w:rPr>
        <w:t>A Yettel digitális csatornái (web</w:t>
      </w:r>
      <w:r>
        <w:rPr>
          <w:lang w:val="hu-HU"/>
        </w:rPr>
        <w:t xml:space="preserve">, </w:t>
      </w:r>
      <w:r w:rsidRPr="000B1C7D">
        <w:rPr>
          <w:lang w:val="hu-HU"/>
        </w:rPr>
        <w:t xml:space="preserve">app) egy közös Digital Gateway rétegen keresztül kommunikálnak a </w:t>
      </w:r>
      <w:hyperlink r:id="rId10" w:history="1">
        <w:r w:rsidRPr="000B1C7D">
          <w:rPr>
            <w:rStyle w:val="Hyperlink"/>
            <w:lang w:val="hu-HU"/>
          </w:rPr>
          <w:t>TM Forum</w:t>
        </w:r>
      </w:hyperlink>
      <w:r w:rsidRPr="000B1C7D">
        <w:rPr>
          <w:lang w:val="hu-HU"/>
        </w:rPr>
        <w:t xml:space="preserve"> standardot megvalósító rendszerekkel. A cél egy </w:t>
      </w:r>
      <w:r>
        <w:rPr>
          <w:lang w:val="hu-HU"/>
        </w:rPr>
        <w:t>egyszerűsített ügyfélkezelés</w:t>
      </w:r>
      <w:r w:rsidRPr="000B1C7D">
        <w:rPr>
          <w:lang w:val="hu-HU"/>
        </w:rPr>
        <w:t xml:space="preserve"> </w:t>
      </w:r>
      <w:r>
        <w:rPr>
          <w:lang w:val="hu-HU"/>
        </w:rPr>
        <w:t xml:space="preserve">elkészítése </w:t>
      </w:r>
      <w:r w:rsidRPr="000B1C7D">
        <w:rPr>
          <w:lang w:val="hu-HU"/>
        </w:rPr>
        <w:t xml:space="preserve">a TM Forum Customer Management API alapjain, amely két </w:t>
      </w:r>
      <w:r w:rsidR="00B434A1">
        <w:rPr>
          <w:lang w:val="hu-HU"/>
        </w:rPr>
        <w:t>microservice-ből</w:t>
      </w:r>
      <w:r w:rsidRPr="000B1C7D">
        <w:rPr>
          <w:lang w:val="hu-HU"/>
        </w:rPr>
        <w:t xml:space="preserve"> áll:</w:t>
      </w:r>
    </w:p>
    <w:p w14:paraId="27F0E6A3" w14:textId="77777777" w:rsidR="000B1C7D" w:rsidRPr="000B1C7D" w:rsidRDefault="000B1C7D" w:rsidP="000B1C7D">
      <w:pPr>
        <w:pStyle w:val="ListParagraph"/>
        <w:numPr>
          <w:ilvl w:val="0"/>
          <w:numId w:val="5"/>
        </w:numPr>
        <w:jc w:val="both"/>
        <w:rPr>
          <w:lang w:val="hu-HU"/>
        </w:rPr>
      </w:pPr>
      <w:r w:rsidRPr="000B1C7D">
        <w:rPr>
          <w:rFonts w:ascii="Consolas" w:hAnsi="Consolas" w:cs="Consolas"/>
          <w:lang w:val="hu-HU"/>
        </w:rPr>
        <w:t>Digital Gateway - Customer</w:t>
      </w:r>
      <w:r w:rsidRPr="000B1C7D">
        <w:rPr>
          <w:lang w:val="hu-HU"/>
        </w:rPr>
        <w:t xml:space="preserve"> </w:t>
      </w:r>
      <w:r w:rsidRPr="000B1C7D">
        <w:rPr>
          <w:rFonts w:ascii="Consolas" w:hAnsi="Consolas" w:cs="Consolas"/>
          <w:lang w:val="hu-HU"/>
        </w:rPr>
        <w:t>Service</w:t>
      </w:r>
      <w:r w:rsidRPr="000B1C7D">
        <w:rPr>
          <w:lang w:val="hu-HU"/>
        </w:rPr>
        <w:t xml:space="preserve"> – frontend-igényekhez igazított API, aggregál és adaptál</w:t>
      </w:r>
    </w:p>
    <w:p w14:paraId="48404710" w14:textId="1A7699D3" w:rsidR="00684407" w:rsidRPr="000B1C7D" w:rsidRDefault="000B1C7D" w:rsidP="000B1C7D">
      <w:pPr>
        <w:pStyle w:val="ListParagraph"/>
        <w:numPr>
          <w:ilvl w:val="0"/>
          <w:numId w:val="5"/>
        </w:numPr>
        <w:jc w:val="both"/>
        <w:rPr>
          <w:lang w:val="hu-HU"/>
        </w:rPr>
      </w:pPr>
      <w:r w:rsidRPr="000B1C7D">
        <w:rPr>
          <w:rFonts w:ascii="Consolas" w:hAnsi="Consolas" w:cs="Consolas"/>
          <w:lang w:val="hu-HU"/>
        </w:rPr>
        <w:t>Customer Management API</w:t>
      </w:r>
      <w:r w:rsidRPr="000B1C7D">
        <w:rPr>
          <w:lang w:val="hu-HU"/>
        </w:rPr>
        <w:t xml:space="preserve">– TM Forum szabvány szerinti Customer </w:t>
      </w:r>
      <w:r>
        <w:rPr>
          <w:lang w:val="hu-HU"/>
        </w:rPr>
        <w:t xml:space="preserve">Management </w:t>
      </w:r>
      <w:r w:rsidRPr="000B1C7D">
        <w:rPr>
          <w:lang w:val="hu-HU"/>
        </w:rPr>
        <w:t>API implementáció</w:t>
      </w:r>
      <w:r w:rsidR="00DB66D3">
        <w:rPr>
          <w:lang w:val="hu-HU"/>
        </w:rPr>
        <w:t xml:space="preserve"> </w:t>
      </w:r>
      <w:r w:rsidR="00DB66D3">
        <w:rPr>
          <w:lang w:val="en-US"/>
        </w:rPr>
        <w:t>[API le</w:t>
      </w:r>
      <w:r w:rsidR="00DB66D3">
        <w:rPr>
          <w:lang w:val="hu-HU"/>
        </w:rPr>
        <w:t>írás mellékelve</w:t>
      </w:r>
      <w:r w:rsidR="00DB66D3">
        <w:rPr>
          <w:lang w:val="en-US"/>
        </w:rPr>
        <w:t>]</w:t>
      </w:r>
    </w:p>
    <w:p w14:paraId="492CE793" w14:textId="0B3B9C3F" w:rsidR="000B1C7D" w:rsidRDefault="004D2100" w:rsidP="00B434A1">
      <w:pPr>
        <w:jc w:val="center"/>
        <w:rPr>
          <w:b/>
          <w:bCs/>
          <w:lang w:val="hu-HU"/>
        </w:rPr>
      </w:pPr>
      <w:r>
        <w:rPr>
          <w:b/>
          <w:bCs/>
          <w:noProof/>
          <w:lang w:val="hu-HU"/>
        </w:rPr>
        <w:drawing>
          <wp:inline distT="0" distB="0" distL="0" distR="0" wp14:anchorId="08E5DAEE" wp14:editId="5E5D22E0">
            <wp:extent cx="4654061" cy="1453881"/>
            <wp:effectExtent l="0" t="0" r="0" b="0"/>
            <wp:docPr id="86592906" name="Picture 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2906" name="Picture 5" descr="A diagram of a network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81" cy="147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90A1" w14:textId="30A5A1DE" w:rsidR="007D617E" w:rsidRDefault="00710A93" w:rsidP="000B1C7D">
      <w:pPr>
        <w:jc w:val="both"/>
        <w:rPr>
          <w:b/>
          <w:bCs/>
          <w:lang w:val="hu-HU"/>
        </w:rPr>
      </w:pPr>
      <w:r w:rsidRPr="007D617E"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 wp14:anchorId="79207181" wp14:editId="6AAA6E2F">
            <wp:simplePos x="0" y="0"/>
            <wp:positionH relativeFrom="column">
              <wp:posOffset>4781608</wp:posOffset>
            </wp:positionH>
            <wp:positionV relativeFrom="paragraph">
              <wp:posOffset>218300</wp:posOffset>
            </wp:positionV>
            <wp:extent cx="1487055" cy="3548867"/>
            <wp:effectExtent l="0" t="0" r="0" b="0"/>
            <wp:wrapSquare wrapText="bothSides"/>
            <wp:docPr id="134673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3688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055" cy="3548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02566" w14:textId="57CFFDAB" w:rsidR="000B1C7D" w:rsidRPr="000B1C7D" w:rsidRDefault="000D5F14" w:rsidP="000B1C7D">
      <w:pPr>
        <w:jc w:val="both"/>
        <w:rPr>
          <w:b/>
          <w:bCs/>
          <w:lang w:val="hu-HU"/>
        </w:rPr>
      </w:pPr>
      <w:r w:rsidRPr="000D5F14">
        <w:rPr>
          <w:b/>
          <w:bCs/>
          <w:lang w:val="hu-HU"/>
        </w:rPr>
        <w:t>Leírás</w:t>
      </w:r>
    </w:p>
    <w:p w14:paraId="4C50BEB3" w14:textId="47C27D99" w:rsidR="000B1C7D" w:rsidRPr="000B1C7D" w:rsidRDefault="000B1C7D" w:rsidP="000B1C7D">
      <w:pPr>
        <w:jc w:val="both"/>
        <w:rPr>
          <w:u w:val="single"/>
          <w:lang w:val="hu-HU"/>
        </w:rPr>
      </w:pPr>
      <w:r w:rsidRPr="000B1C7D">
        <w:rPr>
          <w:u w:val="single"/>
          <w:lang w:val="hu-HU"/>
        </w:rPr>
        <w:t xml:space="preserve">1. </w:t>
      </w:r>
      <w:r w:rsidR="00FD7208">
        <w:rPr>
          <w:u w:val="single"/>
          <w:lang w:val="hu-HU"/>
        </w:rPr>
        <w:t>Digital Gateway</w:t>
      </w:r>
      <w:r w:rsidRPr="000B1C7D">
        <w:rPr>
          <w:u w:val="single"/>
          <w:lang w:val="hu-HU"/>
        </w:rPr>
        <w:t xml:space="preserve"> API tervezés</w:t>
      </w:r>
    </w:p>
    <w:p w14:paraId="50B0B543" w14:textId="501BBEEB" w:rsidR="000B1C7D" w:rsidRPr="000B1C7D" w:rsidRDefault="000B1C7D" w:rsidP="000B1C7D">
      <w:pPr>
        <w:jc w:val="both"/>
        <w:rPr>
          <w:lang w:val="hu-HU"/>
        </w:rPr>
      </w:pPr>
      <w:r w:rsidRPr="000B1C7D">
        <w:rPr>
          <w:lang w:val="hu-HU"/>
        </w:rPr>
        <w:t>Tervez</w:t>
      </w:r>
      <w:r w:rsidR="00FA633A">
        <w:rPr>
          <w:lang w:val="hu-HU"/>
        </w:rPr>
        <w:t>z</w:t>
      </w:r>
      <w:r w:rsidRPr="000B1C7D">
        <w:rPr>
          <w:lang w:val="hu-HU"/>
        </w:rPr>
        <w:t xml:space="preserve"> meg a digitális csatornák számára ideális </w:t>
      </w:r>
      <w:r>
        <w:rPr>
          <w:lang w:val="hu-HU"/>
        </w:rPr>
        <w:t>Digital</w:t>
      </w:r>
      <w:r w:rsidRPr="000B1C7D">
        <w:rPr>
          <w:lang w:val="hu-HU"/>
        </w:rPr>
        <w:t xml:space="preserve"> Gateway</w:t>
      </w:r>
      <w:r>
        <w:rPr>
          <w:lang w:val="hu-HU"/>
        </w:rPr>
        <w:t xml:space="preserve"> (Customer) </w:t>
      </w:r>
      <w:r w:rsidRPr="000B1C7D">
        <w:rPr>
          <w:lang w:val="hu-HU"/>
        </w:rPr>
        <w:t xml:space="preserve">API-t (pl. </w:t>
      </w:r>
      <w:r w:rsidRPr="000B1C7D">
        <w:rPr>
          <w:rFonts w:ascii="Consolas" w:hAnsi="Consolas" w:cs="Consolas"/>
          <w:lang w:val="hu-HU"/>
        </w:rPr>
        <w:t>/api/v1/customer</w:t>
      </w:r>
      <w:r w:rsidRPr="000B1C7D">
        <w:rPr>
          <w:lang w:val="hu-HU"/>
        </w:rPr>
        <w:t>), amely:</w:t>
      </w:r>
    </w:p>
    <w:p w14:paraId="2626BC2F" w14:textId="0113FC04" w:rsidR="000B1C7D" w:rsidRPr="000B1C7D" w:rsidRDefault="000B1C7D" w:rsidP="000B1C7D">
      <w:pPr>
        <w:pStyle w:val="ListParagraph"/>
        <w:numPr>
          <w:ilvl w:val="0"/>
          <w:numId w:val="6"/>
        </w:numPr>
        <w:jc w:val="both"/>
        <w:rPr>
          <w:lang w:val="hu-HU"/>
        </w:rPr>
      </w:pPr>
      <w:r w:rsidRPr="000B1C7D">
        <w:rPr>
          <w:lang w:val="hu-HU"/>
        </w:rPr>
        <w:t>frontendek igényeire szabott adatstruktúrákat ad vissza</w:t>
      </w:r>
    </w:p>
    <w:p w14:paraId="370E1FAE" w14:textId="4E4B36F4" w:rsidR="000B1C7D" w:rsidRPr="000B1C7D" w:rsidRDefault="000B1C7D" w:rsidP="000B1C7D">
      <w:pPr>
        <w:pStyle w:val="ListParagraph"/>
        <w:numPr>
          <w:ilvl w:val="0"/>
          <w:numId w:val="6"/>
        </w:numPr>
        <w:jc w:val="both"/>
        <w:rPr>
          <w:lang w:val="hu-HU"/>
        </w:rPr>
      </w:pPr>
      <w:r w:rsidRPr="000B1C7D">
        <w:rPr>
          <w:lang w:val="hu-HU"/>
        </w:rPr>
        <w:t>elrejti a belső</w:t>
      </w:r>
      <w:r w:rsidR="00FD7208">
        <w:rPr>
          <w:lang w:val="hu-HU"/>
        </w:rPr>
        <w:t xml:space="preserve">, sokkal </w:t>
      </w:r>
      <w:r w:rsidR="00E66599">
        <w:rPr>
          <w:lang w:val="hu-HU"/>
        </w:rPr>
        <w:t>bővebb</w:t>
      </w:r>
      <w:r w:rsidR="00FD7208">
        <w:rPr>
          <w:lang w:val="hu-HU"/>
        </w:rPr>
        <w:t xml:space="preserve"> információt nyújtó</w:t>
      </w:r>
      <w:r w:rsidRPr="000B1C7D">
        <w:rPr>
          <w:lang w:val="hu-HU"/>
        </w:rPr>
        <w:t xml:space="preserve"> TM</w:t>
      </w:r>
      <w:r w:rsidR="00FD7208">
        <w:rPr>
          <w:lang w:val="hu-HU"/>
        </w:rPr>
        <w:t xml:space="preserve"> Forum</w:t>
      </w:r>
      <w:r w:rsidRPr="000B1C7D">
        <w:rPr>
          <w:lang w:val="hu-HU"/>
        </w:rPr>
        <w:t>-modellt,</w:t>
      </w:r>
    </w:p>
    <w:p w14:paraId="076893C0" w14:textId="0B0BE19E" w:rsidR="000B1C7D" w:rsidRPr="000B1C7D" w:rsidRDefault="000B1C7D" w:rsidP="000B1C7D">
      <w:pPr>
        <w:pStyle w:val="ListParagraph"/>
        <w:numPr>
          <w:ilvl w:val="0"/>
          <w:numId w:val="6"/>
        </w:numPr>
        <w:jc w:val="both"/>
        <w:rPr>
          <w:lang w:val="hu-HU"/>
        </w:rPr>
      </w:pPr>
      <w:r w:rsidRPr="000B1C7D">
        <w:rPr>
          <w:lang w:val="hu-HU"/>
        </w:rPr>
        <w:t xml:space="preserve">adaptálja a kéréseket a belső </w:t>
      </w:r>
      <w:r w:rsidRPr="00F54D6F">
        <w:rPr>
          <w:rFonts w:ascii="Consolas" w:hAnsi="Consolas" w:cs="Consolas"/>
          <w:lang w:val="hu-HU"/>
        </w:rPr>
        <w:t xml:space="preserve">Customer </w:t>
      </w:r>
      <w:r w:rsidR="00CB408D">
        <w:rPr>
          <w:rFonts w:ascii="Consolas" w:hAnsi="Consolas" w:cs="Consolas"/>
          <w:lang w:val="hu-HU"/>
        </w:rPr>
        <w:t xml:space="preserve">Management API </w:t>
      </w:r>
      <w:r w:rsidRPr="000B1C7D">
        <w:rPr>
          <w:lang w:val="hu-HU"/>
        </w:rPr>
        <w:t>felé.</w:t>
      </w:r>
    </w:p>
    <w:p w14:paraId="51F8F189" w14:textId="796343F2" w:rsidR="000B1C7D" w:rsidRPr="000B1C7D" w:rsidRDefault="000B1C7D" w:rsidP="000B1C7D">
      <w:pPr>
        <w:jc w:val="both"/>
        <w:rPr>
          <w:lang w:val="hu-HU"/>
        </w:rPr>
      </w:pPr>
      <w:r w:rsidRPr="000B1C7D">
        <w:rPr>
          <w:lang w:val="hu-HU"/>
        </w:rPr>
        <w:t xml:space="preserve">A Digital Gateway adott modulja OpenAPI szabvány szerinti dokumentációval </w:t>
      </w:r>
      <w:r w:rsidR="00B434A1">
        <w:rPr>
          <w:lang w:val="hu-HU"/>
        </w:rPr>
        <w:t xml:space="preserve">is </w:t>
      </w:r>
      <w:r w:rsidRPr="000B1C7D">
        <w:rPr>
          <w:lang w:val="hu-HU"/>
        </w:rPr>
        <w:t>rendelkezzen.</w:t>
      </w:r>
    </w:p>
    <w:p w14:paraId="0F1F57F5" w14:textId="5D3F90FF" w:rsidR="00F62D03" w:rsidRPr="000B1C7D" w:rsidRDefault="00A60E27" w:rsidP="00710A93">
      <w:pPr>
        <w:rPr>
          <w:lang w:val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6960C8" wp14:editId="5810F06D">
                <wp:simplePos x="0" y="0"/>
                <wp:positionH relativeFrom="column">
                  <wp:posOffset>4781049</wp:posOffset>
                </wp:positionH>
                <wp:positionV relativeFrom="paragraph">
                  <wp:posOffset>1164590</wp:posOffset>
                </wp:positionV>
                <wp:extent cx="1486535" cy="635"/>
                <wp:effectExtent l="0" t="0" r="0" b="0"/>
                <wp:wrapSquare wrapText="bothSides"/>
                <wp:docPr id="6435130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45DBA7" w14:textId="1CE45A58" w:rsidR="00710A93" w:rsidRPr="00191118" w:rsidRDefault="00A60E27" w:rsidP="00710A93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  <w:lang w:val="hu-HU"/>
                              </w:rPr>
                            </w:pPr>
                            <w:r>
                              <w:rPr>
                                <w:noProof/>
                                <w:lang w:val="hu-HU"/>
                              </w:rPr>
                              <w:t xml:space="preserve">Frontend - </w:t>
                            </w:r>
                            <w:r w:rsidR="00710A93">
                              <w:rPr>
                                <w:noProof/>
                                <w:lang w:val="hu-HU"/>
                              </w:rPr>
                              <w:t>Minta adatok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960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6.45pt;margin-top:91.7pt;width:117.0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" stroked="f">
                <v:textbox style="mso-fit-shape-to-text:t" inset="0,0,0,0">
                  <w:txbxContent>
                    <w:p w14:paraId="1445DBA7" w14:textId="1CE45A58" w:rsidR="00710A93" w:rsidRPr="00191118" w:rsidRDefault="00A60E27" w:rsidP="00710A93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  <w:lang w:val="hu-HU"/>
                        </w:rPr>
                      </w:pPr>
                      <w:r>
                        <w:rPr>
                          <w:noProof/>
                          <w:lang w:val="hu-HU"/>
                        </w:rPr>
                        <w:t xml:space="preserve">Frontend - </w:t>
                      </w:r>
                      <w:r w:rsidR="00710A93">
                        <w:rPr>
                          <w:noProof/>
                          <w:lang w:val="hu-HU"/>
                        </w:rPr>
                        <w:t>Minta adatok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617E">
        <w:rPr>
          <w:lang w:val="hu-HU"/>
        </w:rPr>
        <w:br w:type="page"/>
      </w:r>
    </w:p>
    <w:p w14:paraId="3E1D0A4A" w14:textId="00F956E0" w:rsidR="000B1C7D" w:rsidRPr="000B1C7D" w:rsidRDefault="000B1C7D" w:rsidP="000B1C7D">
      <w:pPr>
        <w:jc w:val="both"/>
        <w:rPr>
          <w:u w:val="single"/>
          <w:lang w:val="hu-HU"/>
        </w:rPr>
      </w:pPr>
      <w:r w:rsidRPr="000B1C7D">
        <w:rPr>
          <w:u w:val="single"/>
          <w:lang w:val="hu-HU"/>
        </w:rPr>
        <w:lastRenderedPageBreak/>
        <w:t xml:space="preserve">2. Customer </w:t>
      </w:r>
      <w:r w:rsidR="00CB408D">
        <w:rPr>
          <w:u w:val="single"/>
          <w:lang w:val="hu-HU"/>
        </w:rPr>
        <w:t>Management</w:t>
      </w:r>
      <w:r w:rsidRPr="000B1C7D">
        <w:rPr>
          <w:u w:val="single"/>
          <w:lang w:val="hu-HU"/>
        </w:rPr>
        <w:t xml:space="preserve"> </w:t>
      </w:r>
      <w:r w:rsidR="00CB408D">
        <w:rPr>
          <w:u w:val="single"/>
          <w:lang w:val="hu-HU"/>
        </w:rPr>
        <w:t>API</w:t>
      </w:r>
      <w:r w:rsidR="00AD69DA">
        <w:rPr>
          <w:u w:val="single"/>
          <w:lang w:val="hu-HU"/>
        </w:rPr>
        <w:t xml:space="preserve"> (Mellékelve az OpenAPI leírás)</w:t>
      </w:r>
    </w:p>
    <w:p w14:paraId="7B208216" w14:textId="7B7F80AD" w:rsidR="000B1C7D" w:rsidRPr="00B434A1" w:rsidRDefault="007C5E67" w:rsidP="000B1C7D">
      <w:pPr>
        <w:jc w:val="both"/>
        <w:rPr>
          <w:lang w:val="en-US"/>
        </w:rPr>
      </w:pPr>
      <w:r>
        <w:rPr>
          <w:lang w:val="hu-HU"/>
        </w:rPr>
        <w:t>Készíts egy leegyszerűsített a</w:t>
      </w:r>
      <w:r w:rsidR="000B1C7D" w:rsidRPr="000B1C7D">
        <w:rPr>
          <w:lang w:val="hu-HU"/>
        </w:rPr>
        <w:t xml:space="preserve"> TMF </w:t>
      </w:r>
      <w:r w:rsidR="000B1C7D" w:rsidRPr="00FD7208">
        <w:rPr>
          <w:rFonts w:ascii="Consolas" w:hAnsi="Consolas" w:cs="Consolas"/>
          <w:lang w:val="hu-HU"/>
        </w:rPr>
        <w:t>Customer Management AP</w:t>
      </w:r>
      <w:r w:rsidR="00DB4C8B">
        <w:rPr>
          <w:rFonts w:ascii="Consolas" w:hAnsi="Consolas" w:cs="Consolas"/>
          <w:lang w:val="hu-HU"/>
        </w:rPr>
        <w:t>I</w:t>
      </w:r>
      <w:r w:rsidR="00DB4C8B">
        <w:rPr>
          <w:lang w:val="hu-HU"/>
        </w:rPr>
        <w:t xml:space="preserve">-val megegyező API-t, amely akár memóriában (pl. lista vagy map) tárolja az </w:t>
      </w:r>
      <w:r w:rsidR="00BF2026">
        <w:rPr>
          <w:lang w:val="hu-HU"/>
        </w:rPr>
        <w:t>adatokat, és az alábbi CRUD műveletek támogatja</w:t>
      </w:r>
      <w:r w:rsidR="000B1C7D" w:rsidRPr="000B1C7D">
        <w:rPr>
          <w:lang w:val="hu-HU"/>
        </w:rPr>
        <w:t>:</w:t>
      </w:r>
    </w:p>
    <w:p w14:paraId="292B7197" w14:textId="01A48B0B" w:rsidR="000B1C7D" w:rsidRPr="000B1C7D" w:rsidRDefault="000B1C7D" w:rsidP="000B1C7D">
      <w:pPr>
        <w:pStyle w:val="ListParagraph"/>
        <w:numPr>
          <w:ilvl w:val="0"/>
          <w:numId w:val="8"/>
        </w:numPr>
        <w:jc w:val="both"/>
        <w:rPr>
          <w:lang w:val="hu-HU"/>
        </w:rPr>
      </w:pPr>
      <w:r w:rsidRPr="00B434A1">
        <w:rPr>
          <w:rFonts w:ascii="Consolas" w:hAnsi="Consolas" w:cs="Consolas"/>
          <w:color w:val="4472C4" w:themeColor="accent1"/>
          <w:lang w:val="hu-HU"/>
        </w:rPr>
        <w:t xml:space="preserve">POST </w:t>
      </w:r>
      <w:r w:rsidRPr="000B1C7D">
        <w:rPr>
          <w:rFonts w:ascii="Consolas" w:hAnsi="Consolas" w:cs="Consolas"/>
          <w:lang w:val="hu-HU"/>
        </w:rPr>
        <w:t>/customer</w:t>
      </w:r>
      <w:r w:rsidRPr="000B1C7D">
        <w:rPr>
          <w:lang w:val="hu-HU"/>
        </w:rPr>
        <w:t xml:space="preserve"> – új ügyfél létrehozása</w:t>
      </w:r>
    </w:p>
    <w:p w14:paraId="02B18168" w14:textId="7839E8A6" w:rsidR="000B1C7D" w:rsidRPr="000B1C7D" w:rsidRDefault="000B1C7D" w:rsidP="000B1C7D">
      <w:pPr>
        <w:pStyle w:val="ListParagraph"/>
        <w:numPr>
          <w:ilvl w:val="0"/>
          <w:numId w:val="8"/>
        </w:numPr>
        <w:jc w:val="both"/>
        <w:rPr>
          <w:lang w:val="hu-HU"/>
        </w:rPr>
      </w:pPr>
      <w:r w:rsidRPr="00B434A1">
        <w:rPr>
          <w:rFonts w:ascii="Consolas" w:hAnsi="Consolas" w:cs="Consolas"/>
          <w:color w:val="70AD47" w:themeColor="accent6"/>
          <w:lang w:val="hu-HU"/>
        </w:rPr>
        <w:t xml:space="preserve">GET </w:t>
      </w:r>
      <w:r w:rsidRPr="000B1C7D">
        <w:rPr>
          <w:rFonts w:ascii="Consolas" w:hAnsi="Consolas" w:cs="Consolas"/>
          <w:lang w:val="hu-HU"/>
        </w:rPr>
        <w:t>/customer/{id}</w:t>
      </w:r>
      <w:r w:rsidRPr="000B1C7D">
        <w:rPr>
          <w:lang w:val="hu-HU"/>
        </w:rPr>
        <w:t xml:space="preserve"> – ügyfél lekérdezése</w:t>
      </w:r>
    </w:p>
    <w:p w14:paraId="6EBE1432" w14:textId="7AC5A08D" w:rsidR="000B1C7D" w:rsidRPr="000B1C7D" w:rsidRDefault="000B1C7D" w:rsidP="000B1C7D">
      <w:pPr>
        <w:pStyle w:val="ListParagraph"/>
        <w:numPr>
          <w:ilvl w:val="0"/>
          <w:numId w:val="8"/>
        </w:numPr>
        <w:jc w:val="both"/>
        <w:rPr>
          <w:lang w:val="hu-HU"/>
        </w:rPr>
      </w:pPr>
      <w:r w:rsidRPr="00B434A1">
        <w:rPr>
          <w:rFonts w:ascii="Consolas" w:hAnsi="Consolas" w:cs="Consolas"/>
          <w:color w:val="ED7D31" w:themeColor="accent2"/>
          <w:lang w:val="hu-HU"/>
        </w:rPr>
        <w:t xml:space="preserve">PATCH </w:t>
      </w:r>
      <w:r w:rsidRPr="000B1C7D">
        <w:rPr>
          <w:rFonts w:ascii="Consolas" w:hAnsi="Consolas" w:cs="Consolas"/>
          <w:lang w:val="hu-HU"/>
        </w:rPr>
        <w:t>/customer/{id}</w:t>
      </w:r>
      <w:r w:rsidRPr="000B1C7D">
        <w:rPr>
          <w:lang w:val="hu-HU"/>
        </w:rPr>
        <w:t xml:space="preserve"> – részleges módosítás</w:t>
      </w:r>
    </w:p>
    <w:p w14:paraId="253C5517" w14:textId="56F77450" w:rsidR="000B1C7D" w:rsidRDefault="000B1C7D" w:rsidP="000B1C7D">
      <w:pPr>
        <w:pStyle w:val="ListParagraph"/>
        <w:numPr>
          <w:ilvl w:val="0"/>
          <w:numId w:val="8"/>
        </w:numPr>
        <w:jc w:val="both"/>
        <w:rPr>
          <w:lang w:val="hu-HU"/>
        </w:rPr>
      </w:pPr>
      <w:r w:rsidRPr="00B434A1">
        <w:rPr>
          <w:rFonts w:ascii="Consolas" w:hAnsi="Consolas" w:cs="Consolas"/>
          <w:color w:val="C00000"/>
          <w:lang w:val="hu-HU"/>
        </w:rPr>
        <w:t xml:space="preserve">DELETE </w:t>
      </w:r>
      <w:r w:rsidRPr="000B1C7D">
        <w:rPr>
          <w:rFonts w:ascii="Consolas" w:hAnsi="Consolas" w:cs="Consolas"/>
          <w:lang w:val="hu-HU"/>
        </w:rPr>
        <w:t>/customer/{id}</w:t>
      </w:r>
      <w:r w:rsidRPr="000B1C7D">
        <w:rPr>
          <w:lang w:val="hu-HU"/>
        </w:rPr>
        <w:t xml:space="preserve"> – ügyfél törlése</w:t>
      </w:r>
    </w:p>
    <w:p w14:paraId="6DC133D5" w14:textId="77777777" w:rsidR="00886448" w:rsidRDefault="00886448" w:rsidP="000D5F14">
      <w:pPr>
        <w:jc w:val="both"/>
        <w:rPr>
          <w:b/>
          <w:bCs/>
          <w:lang w:val="hu-HU"/>
        </w:rPr>
      </w:pPr>
    </w:p>
    <w:p w14:paraId="673E727C" w14:textId="27186401" w:rsidR="00BA1E82" w:rsidRPr="00B434A1" w:rsidRDefault="00B434A1" w:rsidP="000D5F14">
      <w:pPr>
        <w:jc w:val="both"/>
        <w:rPr>
          <w:b/>
          <w:bCs/>
          <w:lang w:val="hu-HU"/>
        </w:rPr>
      </w:pPr>
      <w:r w:rsidRPr="00B434A1">
        <w:rPr>
          <w:b/>
          <w:bCs/>
          <w:lang w:val="hu-HU"/>
        </w:rPr>
        <w:t>Kiegészítő információk</w:t>
      </w:r>
    </w:p>
    <w:p w14:paraId="2AF45603" w14:textId="55EEA91F" w:rsidR="00B434A1" w:rsidRPr="00B434A1" w:rsidRDefault="00B434A1" w:rsidP="00B434A1">
      <w:pPr>
        <w:pStyle w:val="ListParagraph"/>
        <w:numPr>
          <w:ilvl w:val="0"/>
          <w:numId w:val="9"/>
        </w:numPr>
        <w:jc w:val="both"/>
        <w:rPr>
          <w:lang w:val="hu-HU"/>
        </w:rPr>
      </w:pPr>
      <w:r>
        <w:rPr>
          <w:lang w:val="hu-HU"/>
        </w:rPr>
        <w:t xml:space="preserve">Java 17+ </w:t>
      </w:r>
      <w:r>
        <w:rPr>
          <w:lang w:val="en-US"/>
        </w:rPr>
        <w:t xml:space="preserve">és Spring Boot alapokon készítsd el az alkalmazást </w:t>
      </w:r>
      <w:r w:rsidRPr="00B434A1">
        <w:rPr>
          <w:lang w:val="hu-HU"/>
        </w:rPr>
        <w:t>(</w:t>
      </w:r>
      <w:r w:rsidRPr="00B434A1">
        <w:rPr>
          <w:rFonts w:ascii="Consolas" w:hAnsi="Consolas" w:cs="Consolas"/>
          <w:lang w:val="hu-HU"/>
        </w:rPr>
        <w:t>Digital Gateway</w:t>
      </w:r>
      <w:r w:rsidRPr="00B434A1">
        <w:rPr>
          <w:lang w:val="hu-HU"/>
        </w:rPr>
        <w:t xml:space="preserve"> + </w:t>
      </w:r>
      <w:r w:rsidRPr="00B434A1">
        <w:rPr>
          <w:rFonts w:ascii="Consolas" w:hAnsi="Consolas" w:cs="Consolas"/>
          <w:lang w:val="hu-HU"/>
        </w:rPr>
        <w:t>Customer</w:t>
      </w:r>
      <w:r>
        <w:rPr>
          <w:rFonts w:ascii="Consolas" w:hAnsi="Consolas" w:cs="Consolas"/>
          <w:lang w:val="hu-HU"/>
        </w:rPr>
        <w:t xml:space="preserve"> Management API</w:t>
      </w:r>
      <w:r w:rsidR="00A56393">
        <w:rPr>
          <w:rFonts w:ascii="Consolas" w:hAnsi="Consolas" w:cs="Consolas"/>
          <w:lang w:val="hu-HU"/>
        </w:rPr>
        <w:t xml:space="preserve"> List</w:t>
      </w:r>
      <w:r w:rsidRPr="00B434A1">
        <w:rPr>
          <w:lang w:val="hu-HU"/>
        </w:rPr>
        <w:t>)</w:t>
      </w:r>
    </w:p>
    <w:p w14:paraId="5E27BD5E" w14:textId="7D72B5C8" w:rsidR="00B434A1" w:rsidRPr="00B434A1" w:rsidRDefault="00B434A1" w:rsidP="00B434A1">
      <w:pPr>
        <w:pStyle w:val="ListParagraph"/>
        <w:numPr>
          <w:ilvl w:val="0"/>
          <w:numId w:val="9"/>
        </w:numPr>
        <w:jc w:val="both"/>
        <w:rPr>
          <w:lang w:val="hu-HU"/>
        </w:rPr>
      </w:pPr>
      <w:r w:rsidRPr="00B434A1">
        <w:rPr>
          <w:lang w:val="hu-HU"/>
        </w:rPr>
        <w:t xml:space="preserve">Készíts </w:t>
      </w:r>
      <w:r w:rsidRPr="00B434A1">
        <w:rPr>
          <w:rFonts w:ascii="Consolas" w:hAnsi="Consolas" w:cs="Consolas"/>
          <w:lang w:val="hu-HU"/>
        </w:rPr>
        <w:t>Dockerfile</w:t>
      </w:r>
      <w:r w:rsidRPr="00B434A1">
        <w:rPr>
          <w:lang w:val="hu-HU"/>
        </w:rPr>
        <w:t xml:space="preserve">-t </w:t>
      </w:r>
      <w:r w:rsidR="003050CC">
        <w:rPr>
          <w:lang w:val="hu-HU"/>
        </w:rPr>
        <w:t>az</w:t>
      </w:r>
      <w:r>
        <w:rPr>
          <w:lang w:val="hu-HU"/>
        </w:rPr>
        <w:t xml:space="preserve"> alkalmazáshoz </w:t>
      </w:r>
    </w:p>
    <w:p w14:paraId="02AD8BA4" w14:textId="3B77882D" w:rsidR="00B434A1" w:rsidRDefault="00B434A1" w:rsidP="00B434A1">
      <w:pPr>
        <w:pStyle w:val="ListParagraph"/>
        <w:numPr>
          <w:ilvl w:val="0"/>
          <w:numId w:val="9"/>
        </w:numPr>
        <w:jc w:val="both"/>
        <w:rPr>
          <w:lang w:val="hu-HU"/>
        </w:rPr>
      </w:pPr>
      <w:r w:rsidRPr="00B434A1">
        <w:rPr>
          <w:lang w:val="hu-HU"/>
        </w:rPr>
        <w:t xml:space="preserve">Készíts egy </w:t>
      </w:r>
      <w:r w:rsidRPr="00B434A1">
        <w:rPr>
          <w:rFonts w:ascii="Consolas" w:hAnsi="Consolas" w:cs="Consolas"/>
          <w:lang w:val="hu-HU"/>
        </w:rPr>
        <w:t>docker-compose.yml</w:t>
      </w:r>
      <w:r w:rsidRPr="00B434A1">
        <w:rPr>
          <w:lang w:val="hu-HU"/>
        </w:rPr>
        <w:t xml:space="preserve"> fájlt</w:t>
      </w:r>
    </w:p>
    <w:p w14:paraId="4AE03D2F" w14:textId="17980C6B" w:rsidR="00B434A1" w:rsidRPr="00B434A1" w:rsidRDefault="000D5F14" w:rsidP="000D5F14">
      <w:pPr>
        <w:jc w:val="both"/>
        <w:rPr>
          <w:b/>
          <w:bCs/>
          <w:lang w:val="hu-HU"/>
        </w:rPr>
      </w:pPr>
      <w:r w:rsidRPr="000D5F14">
        <w:rPr>
          <w:b/>
          <w:bCs/>
          <w:lang w:val="hu-HU"/>
        </w:rPr>
        <w:t>Bemutató</w:t>
      </w:r>
    </w:p>
    <w:p w14:paraId="7A4F1A98" w14:textId="77777777" w:rsidR="00B434A1" w:rsidRDefault="000D5F14" w:rsidP="00B434A1">
      <w:pPr>
        <w:jc w:val="both"/>
        <w:rPr>
          <w:lang w:val="hu-HU"/>
        </w:rPr>
      </w:pPr>
      <w:r w:rsidRPr="000D5F14">
        <w:rPr>
          <w:lang w:val="hu-HU"/>
        </w:rPr>
        <w:t>A feladat elkészülte után küldd el nekünk</w:t>
      </w:r>
      <w:r w:rsidR="00B434A1">
        <w:rPr>
          <w:lang w:val="hu-HU"/>
        </w:rPr>
        <w:t xml:space="preserve"> </w:t>
      </w:r>
      <w:r w:rsidRPr="000D5F14">
        <w:rPr>
          <w:lang w:val="hu-HU"/>
        </w:rPr>
        <w:t>a</w:t>
      </w:r>
      <w:r w:rsidR="00B434A1">
        <w:rPr>
          <w:lang w:val="hu-HU"/>
        </w:rPr>
        <w:t>:</w:t>
      </w:r>
    </w:p>
    <w:p w14:paraId="6F5CE0AC" w14:textId="77777777" w:rsidR="00B434A1" w:rsidRDefault="00B434A1" w:rsidP="00B434A1">
      <w:pPr>
        <w:pStyle w:val="ListParagraph"/>
        <w:numPr>
          <w:ilvl w:val="0"/>
          <w:numId w:val="12"/>
        </w:numPr>
        <w:jc w:val="both"/>
        <w:rPr>
          <w:lang w:val="hu-HU"/>
        </w:rPr>
      </w:pPr>
      <w:r>
        <w:rPr>
          <w:lang w:val="hu-HU"/>
        </w:rPr>
        <w:t xml:space="preserve">A forráskódokat az </w:t>
      </w:r>
      <w:r w:rsidR="000D5F14" w:rsidRPr="00B434A1">
        <w:rPr>
          <w:lang w:val="hu-HU"/>
        </w:rPr>
        <w:t>általad választott verziókezelőrendszerben</w:t>
      </w:r>
    </w:p>
    <w:p w14:paraId="1E916A68" w14:textId="480F7CE9" w:rsidR="00B434A1" w:rsidRPr="00B434A1" w:rsidRDefault="00B434A1" w:rsidP="00B434A1">
      <w:pPr>
        <w:pStyle w:val="ListParagraph"/>
        <w:numPr>
          <w:ilvl w:val="0"/>
          <w:numId w:val="12"/>
        </w:numPr>
        <w:jc w:val="both"/>
        <w:rPr>
          <w:lang w:val="hu-HU"/>
        </w:rPr>
      </w:pPr>
      <w:r>
        <w:rPr>
          <w:lang w:val="hu-HU"/>
        </w:rPr>
        <w:t>README</w:t>
      </w:r>
    </w:p>
    <w:p w14:paraId="4BABDF43" w14:textId="77777777" w:rsidR="00B434A1" w:rsidRDefault="00B434A1" w:rsidP="00B434A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HU" w:eastAsia="en-GB"/>
        </w:rPr>
      </w:pPr>
      <w:r w:rsidRPr="00B434A1">
        <w:rPr>
          <w:rFonts w:ascii="Times New Roman" w:eastAsia="Times New Roman" w:hAnsi="Times New Roman" w:cs="Times New Roman"/>
          <w:sz w:val="24"/>
          <w:szCs w:val="24"/>
          <w:lang w:val="en-HU" w:eastAsia="en-GB"/>
        </w:rPr>
        <w:t>build és futtatási útmutató</w:t>
      </w:r>
    </w:p>
    <w:p w14:paraId="1BA0F21F" w14:textId="77777777" w:rsidR="00B434A1" w:rsidRPr="00B434A1" w:rsidRDefault="00B434A1" w:rsidP="00B434A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HU" w:eastAsia="en-GB"/>
        </w:rPr>
      </w:pPr>
      <w:r w:rsidRPr="00B434A1">
        <w:rPr>
          <w:rFonts w:ascii="Times New Roman" w:eastAsia="Times New Roman" w:hAnsi="Times New Roman" w:cs="Times New Roman"/>
          <w:sz w:val="24"/>
          <w:szCs w:val="24"/>
          <w:lang w:val="en-HU" w:eastAsia="en-GB"/>
        </w:rPr>
        <w:t>API struktúra rövid ismertetése</w:t>
      </w:r>
    </w:p>
    <w:p w14:paraId="08754E81" w14:textId="77777777" w:rsidR="00B434A1" w:rsidRDefault="00B434A1" w:rsidP="00B434A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HU" w:eastAsia="en-GB"/>
        </w:rPr>
      </w:pPr>
      <w:r w:rsidRPr="00B434A1">
        <w:rPr>
          <w:rFonts w:ascii="Times New Roman" w:eastAsia="Times New Roman" w:hAnsi="Times New Roman" w:cs="Times New Roman"/>
          <w:sz w:val="24"/>
          <w:szCs w:val="24"/>
          <w:lang w:val="en-HU" w:eastAsia="en-GB"/>
        </w:rPr>
        <w:t>döntések, amiket tervezés során hoztál</w:t>
      </w:r>
    </w:p>
    <w:p w14:paraId="5DF76B76" w14:textId="7CB4DD12" w:rsidR="00B434A1" w:rsidRPr="00B434A1" w:rsidRDefault="00B434A1" w:rsidP="00B434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H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HU" w:eastAsia="en-GB"/>
        </w:rPr>
        <w:t>OpenAPI dokumentáció az alkalmazásokhoz</w:t>
      </w:r>
    </w:p>
    <w:p w14:paraId="4E7E5FD7" w14:textId="7C9C0065" w:rsidR="000D5F14" w:rsidRDefault="00B434A1" w:rsidP="000D5F14">
      <w:pPr>
        <w:jc w:val="both"/>
        <w:rPr>
          <w:lang w:val="hu-HU"/>
        </w:rPr>
      </w:pPr>
      <w:r>
        <w:rPr>
          <w:lang w:val="hu-HU"/>
        </w:rPr>
        <w:t>Az erre szánt alkalmon p</w:t>
      </w:r>
      <w:r w:rsidR="000D5F14" w:rsidRPr="000D5F14">
        <w:rPr>
          <w:lang w:val="hu-HU"/>
        </w:rPr>
        <w:t xml:space="preserve">rezentáld </w:t>
      </w:r>
      <w:r w:rsidR="004359A2">
        <w:rPr>
          <w:lang w:val="hu-HU"/>
        </w:rPr>
        <w:t xml:space="preserve">számunkra </w:t>
      </w:r>
      <w:r w:rsidR="000D5F14" w:rsidRPr="000D5F14">
        <w:rPr>
          <w:lang w:val="hu-HU"/>
        </w:rPr>
        <w:t>az általad elképzelt megoldásokat</w:t>
      </w:r>
      <w:r>
        <w:rPr>
          <w:lang w:val="hu-HU"/>
        </w:rPr>
        <w:t>, architek</w:t>
      </w:r>
      <w:r w:rsidR="00DC33E5">
        <w:rPr>
          <w:lang w:val="hu-HU"/>
        </w:rPr>
        <w:t>tú</w:t>
      </w:r>
      <w:r>
        <w:rPr>
          <w:lang w:val="hu-HU"/>
        </w:rPr>
        <w:t>rális döntéseket</w:t>
      </w:r>
      <w:r w:rsidR="000D5F14" w:rsidRPr="000D5F14">
        <w:rPr>
          <w:lang w:val="hu-HU"/>
        </w:rPr>
        <w:t xml:space="preserve"> - forráskódot, CI/CD folyamatot.</w:t>
      </w:r>
    </w:p>
    <w:p w14:paraId="1C47BB32" w14:textId="77777777" w:rsidR="00BA1E82" w:rsidRPr="000D5F14" w:rsidRDefault="00BA1E82" w:rsidP="000D5F14">
      <w:pPr>
        <w:jc w:val="both"/>
        <w:rPr>
          <w:lang w:val="hu-HU"/>
        </w:rPr>
      </w:pPr>
    </w:p>
    <w:p w14:paraId="612F8B5A" w14:textId="77777777" w:rsidR="000D5F14" w:rsidRPr="000D5F14" w:rsidRDefault="000D5F14" w:rsidP="000D5F14">
      <w:pPr>
        <w:jc w:val="both"/>
        <w:rPr>
          <w:b/>
          <w:bCs/>
          <w:lang w:val="hu-HU"/>
        </w:rPr>
      </w:pPr>
      <w:r w:rsidRPr="000D5F14">
        <w:rPr>
          <w:b/>
          <w:bCs/>
          <w:lang w:val="hu-HU"/>
        </w:rPr>
        <w:t>Kiegészítő információk</w:t>
      </w:r>
    </w:p>
    <w:p w14:paraId="7801EA23" w14:textId="77777777" w:rsidR="000D5F14" w:rsidRPr="000D5F14" w:rsidRDefault="000D5F14" w:rsidP="000D5F14">
      <w:pPr>
        <w:jc w:val="both"/>
        <w:rPr>
          <w:lang w:val="hu-HU"/>
        </w:rPr>
      </w:pPr>
      <w:r w:rsidRPr="000D5F14">
        <w:rPr>
          <w:lang w:val="hu-HU"/>
        </w:rPr>
        <w:t>-   A feladat elkészítésére 168 órád áll rendelkezésre.</w:t>
      </w:r>
    </w:p>
    <w:p w14:paraId="18E17788" w14:textId="60B72AE4" w:rsidR="00474B78" w:rsidRPr="000D5F14" w:rsidRDefault="000D5F14" w:rsidP="000D5F14">
      <w:pPr>
        <w:jc w:val="both"/>
        <w:rPr>
          <w:lang w:val="hu-HU"/>
        </w:rPr>
      </w:pPr>
      <w:r w:rsidRPr="000D5F14">
        <w:rPr>
          <w:lang w:val="hu-HU"/>
        </w:rPr>
        <w:t>-   Visszaküldheted a megoldásodat akkor is, ha nem teljesen készültél el vele</w:t>
      </w:r>
    </w:p>
    <w:sectPr w:rsidR="00474B78" w:rsidRPr="000D5F14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D75DF" w14:textId="77777777" w:rsidR="007A4AC8" w:rsidRDefault="007A4AC8" w:rsidP="00882673">
      <w:pPr>
        <w:spacing w:after="0" w:line="240" w:lineRule="auto"/>
      </w:pPr>
      <w:r>
        <w:separator/>
      </w:r>
    </w:p>
  </w:endnote>
  <w:endnote w:type="continuationSeparator" w:id="0">
    <w:p w14:paraId="15E42281" w14:textId="77777777" w:rsidR="007A4AC8" w:rsidRDefault="007A4AC8" w:rsidP="0088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8FB38" w14:textId="77777777" w:rsidR="007A4AC8" w:rsidRDefault="007A4AC8" w:rsidP="00882673">
      <w:pPr>
        <w:spacing w:after="0" w:line="240" w:lineRule="auto"/>
      </w:pPr>
      <w:r>
        <w:separator/>
      </w:r>
    </w:p>
  </w:footnote>
  <w:footnote w:type="continuationSeparator" w:id="0">
    <w:p w14:paraId="0E07F424" w14:textId="77777777" w:rsidR="007A4AC8" w:rsidRDefault="007A4AC8" w:rsidP="00882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EF3B" w14:textId="77777777" w:rsidR="00882673" w:rsidRDefault="0063067E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541EBE7" wp14:editId="7D03E23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36180" cy="1078865"/>
          <wp:effectExtent l="0" t="0" r="7620" b="6985"/>
          <wp:wrapTight wrapText="bothSides">
            <wp:wrapPolygon edited="0">
              <wp:start x="0" y="0"/>
              <wp:lineTo x="0" y="21358"/>
              <wp:lineTo x="21567" y="21358"/>
              <wp:lineTo x="2156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6180" cy="1078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0CC9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90A6E5D" wp14:editId="4038AE8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aca34ef992743680522566e1" descr="{&quot;HashCode&quot;:-213962797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98CCC48" w14:textId="77777777" w:rsidR="00BA0CC9" w:rsidRPr="00BA0CC9" w:rsidRDefault="00BA0CC9" w:rsidP="00BA0CC9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A0CC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Company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0A6E5D" id="_x0000_t202" coordsize="21600,21600" o:spt="202" path="m,l,21600r21600,l21600,xe">
              <v:stroke joinstyle="miter"/>
              <v:path gradientshapeok="t" o:connecttype="rect"/>
            </v:shapetype>
            <v:shape id="MSIPCMaca34ef992743680522566e1" o:spid="_x0000_s1026" type="#_x0000_t202" alt="{&quot;HashCode&quot;:-213962797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" o:allowincell="f" filled="f" stroked="f" strokeweight=".5pt">
              <v:textbox inset=",0,20pt,0">
                <w:txbxContent>
                  <w:p w14:paraId="598CCC48" w14:textId="77777777" w:rsidR="00BA0CC9" w:rsidRPr="00BA0CC9" w:rsidRDefault="00BA0CC9" w:rsidP="00BA0CC9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proofErr w:type="spellStart"/>
                    <w:r w:rsidRPr="00BA0CC9">
                      <w:rPr>
                        <w:rFonts w:ascii="Calibri" w:hAnsi="Calibri" w:cs="Calibri"/>
                        <w:color w:val="000000"/>
                        <w:sz w:val="20"/>
                      </w:rPr>
                      <w:t>Company</w:t>
                    </w:r>
                    <w:proofErr w:type="spellEnd"/>
                    <w:r w:rsidRPr="00BA0CC9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 w:rsidRPr="00BA0CC9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616A"/>
    <w:multiLevelType w:val="hybridMultilevel"/>
    <w:tmpl w:val="8F0AEED2"/>
    <w:lvl w:ilvl="0" w:tplc="F3CA20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45CFE"/>
    <w:multiLevelType w:val="hybridMultilevel"/>
    <w:tmpl w:val="B008B9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30430"/>
    <w:multiLevelType w:val="hybridMultilevel"/>
    <w:tmpl w:val="B1905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A6E83"/>
    <w:multiLevelType w:val="hybridMultilevel"/>
    <w:tmpl w:val="AA60955C"/>
    <w:lvl w:ilvl="0" w:tplc="494E89D8">
      <w:numFmt w:val="bullet"/>
      <w:lvlText w:val="•"/>
      <w:lvlJc w:val="left"/>
      <w:pPr>
        <w:ind w:left="56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6E4"/>
    <w:multiLevelType w:val="hybridMultilevel"/>
    <w:tmpl w:val="E9BA2CF0"/>
    <w:lvl w:ilvl="0" w:tplc="48C88A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A125C"/>
    <w:multiLevelType w:val="hybridMultilevel"/>
    <w:tmpl w:val="116A6582"/>
    <w:lvl w:ilvl="0" w:tplc="C980E3CE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2047F6"/>
    <w:multiLevelType w:val="multilevel"/>
    <w:tmpl w:val="D19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6623F"/>
    <w:multiLevelType w:val="hybridMultilevel"/>
    <w:tmpl w:val="CD5A8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A2B8D"/>
    <w:multiLevelType w:val="hybridMultilevel"/>
    <w:tmpl w:val="5E82F41E"/>
    <w:lvl w:ilvl="0" w:tplc="B2C245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E06125"/>
    <w:multiLevelType w:val="hybridMultilevel"/>
    <w:tmpl w:val="2FF8B688"/>
    <w:lvl w:ilvl="0" w:tplc="494E89D8">
      <w:numFmt w:val="bullet"/>
      <w:lvlText w:val="•"/>
      <w:lvlJc w:val="left"/>
      <w:pPr>
        <w:ind w:left="56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1856D0"/>
    <w:multiLevelType w:val="hybridMultilevel"/>
    <w:tmpl w:val="CB6692CE"/>
    <w:lvl w:ilvl="0" w:tplc="494E89D8">
      <w:numFmt w:val="bullet"/>
      <w:lvlText w:val="•"/>
      <w:lvlJc w:val="left"/>
      <w:pPr>
        <w:ind w:left="5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1" w15:restartNumberingAfterBreak="0">
    <w:nsid w:val="7A4572A8"/>
    <w:multiLevelType w:val="hybridMultilevel"/>
    <w:tmpl w:val="ABAA0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26916"/>
    <w:multiLevelType w:val="hybridMultilevel"/>
    <w:tmpl w:val="EC9A8FB6"/>
    <w:lvl w:ilvl="0" w:tplc="C980E3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511499">
    <w:abstractNumId w:val="2"/>
  </w:num>
  <w:num w:numId="2" w16cid:durableId="749305044">
    <w:abstractNumId w:val="4"/>
  </w:num>
  <w:num w:numId="3" w16cid:durableId="92553288">
    <w:abstractNumId w:val="8"/>
  </w:num>
  <w:num w:numId="4" w16cid:durableId="339352380">
    <w:abstractNumId w:val="0"/>
  </w:num>
  <w:num w:numId="5" w16cid:durableId="1051880132">
    <w:abstractNumId w:val="1"/>
  </w:num>
  <w:num w:numId="6" w16cid:durableId="964506239">
    <w:abstractNumId w:val="11"/>
  </w:num>
  <w:num w:numId="7" w16cid:durableId="1496652903">
    <w:abstractNumId w:val="7"/>
  </w:num>
  <w:num w:numId="8" w16cid:durableId="245193050">
    <w:abstractNumId w:val="10"/>
  </w:num>
  <w:num w:numId="9" w16cid:durableId="983923981">
    <w:abstractNumId w:val="3"/>
  </w:num>
  <w:num w:numId="10" w16cid:durableId="1493179349">
    <w:abstractNumId w:val="12"/>
  </w:num>
  <w:num w:numId="11" w16cid:durableId="1489710304">
    <w:abstractNumId w:val="5"/>
  </w:num>
  <w:num w:numId="12" w16cid:durableId="394277796">
    <w:abstractNumId w:val="9"/>
  </w:num>
  <w:num w:numId="13" w16cid:durableId="1388871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36"/>
    <w:rsid w:val="00024EF7"/>
    <w:rsid w:val="0002703F"/>
    <w:rsid w:val="00071735"/>
    <w:rsid w:val="00097792"/>
    <w:rsid w:val="000B1C7D"/>
    <w:rsid w:val="000C73B9"/>
    <w:rsid w:val="000D24FE"/>
    <w:rsid w:val="000D5F14"/>
    <w:rsid w:val="001211D9"/>
    <w:rsid w:val="00123D93"/>
    <w:rsid w:val="001345A9"/>
    <w:rsid w:val="00151246"/>
    <w:rsid w:val="00157790"/>
    <w:rsid w:val="00162DA8"/>
    <w:rsid w:val="001673E4"/>
    <w:rsid w:val="00176003"/>
    <w:rsid w:val="001A3678"/>
    <w:rsid w:val="001A7952"/>
    <w:rsid w:val="001B28F7"/>
    <w:rsid w:val="00201866"/>
    <w:rsid w:val="00214690"/>
    <w:rsid w:val="002C41B8"/>
    <w:rsid w:val="002C7470"/>
    <w:rsid w:val="002E434C"/>
    <w:rsid w:val="0030139B"/>
    <w:rsid w:val="003050CC"/>
    <w:rsid w:val="00330987"/>
    <w:rsid w:val="00335345"/>
    <w:rsid w:val="00377694"/>
    <w:rsid w:val="003A1C94"/>
    <w:rsid w:val="003E47FF"/>
    <w:rsid w:val="003F48F1"/>
    <w:rsid w:val="003F70BE"/>
    <w:rsid w:val="004359A2"/>
    <w:rsid w:val="00474B78"/>
    <w:rsid w:val="004900DC"/>
    <w:rsid w:val="004B3A86"/>
    <w:rsid w:val="004B3FCB"/>
    <w:rsid w:val="004B54F5"/>
    <w:rsid w:val="004D2100"/>
    <w:rsid w:val="0050160C"/>
    <w:rsid w:val="00533E05"/>
    <w:rsid w:val="00536B97"/>
    <w:rsid w:val="00543E79"/>
    <w:rsid w:val="005478F3"/>
    <w:rsid w:val="00571C72"/>
    <w:rsid w:val="00571DF8"/>
    <w:rsid w:val="005C4192"/>
    <w:rsid w:val="00611859"/>
    <w:rsid w:val="00613902"/>
    <w:rsid w:val="0063067E"/>
    <w:rsid w:val="00632168"/>
    <w:rsid w:val="00684407"/>
    <w:rsid w:val="00687324"/>
    <w:rsid w:val="00701B64"/>
    <w:rsid w:val="00710A93"/>
    <w:rsid w:val="00736D4F"/>
    <w:rsid w:val="007422EC"/>
    <w:rsid w:val="00754133"/>
    <w:rsid w:val="007A4AC8"/>
    <w:rsid w:val="007B24D1"/>
    <w:rsid w:val="007C5E67"/>
    <w:rsid w:val="007D2F6C"/>
    <w:rsid w:val="007D617E"/>
    <w:rsid w:val="0083720A"/>
    <w:rsid w:val="0086000B"/>
    <w:rsid w:val="00862E0A"/>
    <w:rsid w:val="00882673"/>
    <w:rsid w:val="00883C4B"/>
    <w:rsid w:val="00886448"/>
    <w:rsid w:val="00886F82"/>
    <w:rsid w:val="008E104B"/>
    <w:rsid w:val="008F132E"/>
    <w:rsid w:val="00912105"/>
    <w:rsid w:val="009375A8"/>
    <w:rsid w:val="009650B2"/>
    <w:rsid w:val="0097228F"/>
    <w:rsid w:val="009871AC"/>
    <w:rsid w:val="00992374"/>
    <w:rsid w:val="009A19A9"/>
    <w:rsid w:val="009B772C"/>
    <w:rsid w:val="009C4964"/>
    <w:rsid w:val="00A079DD"/>
    <w:rsid w:val="00A45631"/>
    <w:rsid w:val="00A5430F"/>
    <w:rsid w:val="00A56393"/>
    <w:rsid w:val="00A60E27"/>
    <w:rsid w:val="00A95A40"/>
    <w:rsid w:val="00AD69DA"/>
    <w:rsid w:val="00AE07D6"/>
    <w:rsid w:val="00B04EF8"/>
    <w:rsid w:val="00B27450"/>
    <w:rsid w:val="00B401AC"/>
    <w:rsid w:val="00B434A1"/>
    <w:rsid w:val="00B95B52"/>
    <w:rsid w:val="00B96500"/>
    <w:rsid w:val="00BA0CC9"/>
    <w:rsid w:val="00BA1E1C"/>
    <w:rsid w:val="00BA1E82"/>
    <w:rsid w:val="00BB269D"/>
    <w:rsid w:val="00BE527F"/>
    <w:rsid w:val="00BF2026"/>
    <w:rsid w:val="00BF36A3"/>
    <w:rsid w:val="00BF6CC2"/>
    <w:rsid w:val="00C178CE"/>
    <w:rsid w:val="00C17C81"/>
    <w:rsid w:val="00C22EC3"/>
    <w:rsid w:val="00C45D3F"/>
    <w:rsid w:val="00C5002E"/>
    <w:rsid w:val="00C501D5"/>
    <w:rsid w:val="00C91154"/>
    <w:rsid w:val="00CB408D"/>
    <w:rsid w:val="00CD6AD5"/>
    <w:rsid w:val="00CF386A"/>
    <w:rsid w:val="00D00E59"/>
    <w:rsid w:val="00D04236"/>
    <w:rsid w:val="00D26880"/>
    <w:rsid w:val="00D32244"/>
    <w:rsid w:val="00D73F87"/>
    <w:rsid w:val="00D751F3"/>
    <w:rsid w:val="00D94CC4"/>
    <w:rsid w:val="00DA16BC"/>
    <w:rsid w:val="00DB3CDE"/>
    <w:rsid w:val="00DB4C8B"/>
    <w:rsid w:val="00DB66D3"/>
    <w:rsid w:val="00DC33E5"/>
    <w:rsid w:val="00DE3E29"/>
    <w:rsid w:val="00E408E1"/>
    <w:rsid w:val="00E66599"/>
    <w:rsid w:val="00E735EE"/>
    <w:rsid w:val="00EC104F"/>
    <w:rsid w:val="00EF7D48"/>
    <w:rsid w:val="00F05DE6"/>
    <w:rsid w:val="00F234E7"/>
    <w:rsid w:val="00F35436"/>
    <w:rsid w:val="00F54D6F"/>
    <w:rsid w:val="00F62D03"/>
    <w:rsid w:val="00FA2473"/>
    <w:rsid w:val="00FA633A"/>
    <w:rsid w:val="00FC0322"/>
    <w:rsid w:val="00FD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4B4589"/>
  <w15:chartTrackingRefBased/>
  <w15:docId w15:val="{89E53697-D84B-1141-912D-D28E11F1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6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673"/>
  </w:style>
  <w:style w:type="paragraph" w:styleId="Footer">
    <w:name w:val="footer"/>
    <w:basedOn w:val="Normal"/>
    <w:link w:val="FooterChar"/>
    <w:uiPriority w:val="99"/>
    <w:unhideWhenUsed/>
    <w:rsid w:val="008826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673"/>
  </w:style>
  <w:style w:type="character" w:styleId="Hyperlink">
    <w:name w:val="Hyperlink"/>
    <w:basedOn w:val="DefaultParagraphFont"/>
    <w:uiPriority w:val="99"/>
    <w:unhideWhenUsed/>
    <w:rsid w:val="00D042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2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423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74B7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359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1">
    <w:name w:val="p1"/>
    <w:basedOn w:val="Normal"/>
    <w:rsid w:val="00B4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tmforum.or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uckerlajosdaniel/Downloads/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A099E0611B14D40A50E674B1ECDAC29" ma:contentTypeVersion="12" ma:contentTypeDescription="Új dokumentum létrehozása." ma:contentTypeScope="" ma:versionID="463b3815c04ab31bead5034af100bacb">
  <xsd:schema xmlns:xsd="http://www.w3.org/2001/XMLSchema" xmlns:xs="http://www.w3.org/2001/XMLSchema" xmlns:p="http://schemas.microsoft.com/office/2006/metadata/properties" xmlns:ns2="4256bc47-f467-42c8-97e7-182cf0d71ce0" xmlns:ns3="c859120f-fd54-406f-981e-1a033a2bb6b7" targetNamespace="http://schemas.microsoft.com/office/2006/metadata/properties" ma:root="true" ma:fieldsID="e01b74ef8ca498bcdbbc9db8fb8a2d93" ns2:_="" ns3:_="">
    <xsd:import namespace="4256bc47-f467-42c8-97e7-182cf0d71ce0"/>
    <xsd:import namespace="c859120f-fd54-406f-981e-1a033a2bb6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6bc47-f467-42c8-97e7-182cf0d71c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9120f-fd54-406f-981e-1a033a2bb6b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92AE87-ACBF-42EE-AE9E-6DE8F865BB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5F3613-6BFD-4E47-830D-6CB0AA12D1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6bc47-f467-42c8-97e7-182cf0d71ce0"/>
    <ds:schemaRef ds:uri="c859120f-fd54-406f-981e-1a033a2bb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FBECC9-15F6-48E8-A5B4-BA17BAB2C23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Template.dotx</Template>
  <TotalTime>55</TotalTime>
  <Pages>2</Pages>
  <Words>277</Words>
  <Characters>1864</Characters>
  <Application>Microsoft Office Word</Application>
  <DocSecurity>0</DocSecurity>
  <Lines>49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Brucker Lajos Dániel</dc:creator>
  <cp:keywords/>
  <dc:description/>
  <cp:lastModifiedBy>Brucker Lajos Dániel</cp:lastModifiedBy>
  <cp:revision>35</cp:revision>
  <cp:lastPrinted>2022-11-25T12:39:00Z</cp:lastPrinted>
  <dcterms:created xsi:type="dcterms:W3CDTF">2025-04-04T07:29:00Z</dcterms:created>
  <dcterms:modified xsi:type="dcterms:W3CDTF">2026-04-14T09:21:00Z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189e4d0-9994-4017-a22b-6bd72fe052a7_Enabled">
    <vt:lpwstr>true</vt:lpwstr>
  </property>
  <property fmtid="{D5CDD505-2E9C-101B-9397-08002B2CF9AE}" pid="3" name="MSIP_Label_8189e4d0-9994-4017-a22b-6bd72fe052a7_SetDate">
    <vt:lpwstr>2021-12-07T09:58:01Z</vt:lpwstr>
  </property>
  <property fmtid="{D5CDD505-2E9C-101B-9397-08002B2CF9AE}" pid="4" name="MSIP_Label_8189e4d0-9994-4017-a22b-6bd72fe052a7_Method">
    <vt:lpwstr>Privileged</vt:lpwstr>
  </property>
  <property fmtid="{D5CDD505-2E9C-101B-9397-08002B2CF9AE}" pid="5" name="MSIP_Label_8189e4d0-9994-4017-a22b-6bd72fe052a7_Name">
    <vt:lpwstr>Company Internal</vt:lpwstr>
  </property>
  <property fmtid="{D5CDD505-2E9C-101B-9397-08002B2CF9AE}" pid="6" name="MSIP_Label_8189e4d0-9994-4017-a22b-6bd72fe052a7_SiteId">
    <vt:lpwstr>169bbd4f-4054-49cd-a5c7-0244ab23e3a8</vt:lpwstr>
  </property>
  <property fmtid="{D5CDD505-2E9C-101B-9397-08002B2CF9AE}" pid="7" name="MSIP_Label_8189e4d0-9994-4017-a22b-6bd72fe052a7_ActionId">
    <vt:lpwstr>0715d74e-db45-492f-9c7a-1c113c575d3b</vt:lpwstr>
  </property>
  <property fmtid="{D5CDD505-2E9C-101B-9397-08002B2CF9AE}" pid="8" name="MSIP_Label_8189e4d0-9994-4017-a22b-6bd72fe052a7_ContentBits">
    <vt:lpwstr>1</vt:lpwstr>
  </property>
  <property fmtid="{D5CDD505-2E9C-101B-9397-08002B2CF9AE}" pid="9" name="ContentTypeId">
    <vt:lpwstr>0x0101000A099E0611B14D40A50E674B1ECDAC29</vt:lpwstr>
  </property>
</Properties>
</file>